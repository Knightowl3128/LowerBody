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C011AF" w:rsidP="00A43A5B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C011AF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Thigh540540_Aluminium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C011AF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6 September 2019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C011AF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C011AF" w:rsidP="00C011AF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C011AF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C011AF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8656427" w:history="1">
                        <w:r w:rsidR="00C011AF" w:rsidRPr="000E6A9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C011AF">
                          <w:rPr>
                            <w:noProof/>
                            <w:webHidden/>
                          </w:rPr>
                          <w:tab/>
                        </w:r>
                        <w:r w:rsidR="00C011AF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011AF">
                          <w:rPr>
                            <w:noProof/>
                            <w:webHidden/>
                          </w:rPr>
                          <w:instrText xml:space="preserve"> PAGEREF _Toc18656427 \h </w:instrText>
                        </w:r>
                        <w:r w:rsidR="00C011AF">
                          <w:rPr>
                            <w:noProof/>
                            <w:webHidden/>
                          </w:rPr>
                        </w:r>
                        <w:r w:rsidR="00C011AF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011AF">
                          <w:rPr>
                            <w:noProof/>
                            <w:webHidden/>
                          </w:rPr>
                          <w:t>1</w:t>
                        </w:r>
                        <w:r w:rsidR="00C011AF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28" w:history="1">
                        <w:r w:rsidRPr="000E6A9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29" w:history="1">
                        <w:r w:rsidRPr="000E6A9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0" w:history="1">
                        <w:r w:rsidRPr="000E6A9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1" w:history="1">
                        <w:r w:rsidRPr="000E6A9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2" w:history="1">
                        <w:r w:rsidRPr="000E6A9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3" w:history="1">
                        <w:r w:rsidRPr="000E6A9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4" w:history="1">
                        <w:r w:rsidRPr="000E6A9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5" w:history="1">
                        <w:r w:rsidRPr="000E6A9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6" w:history="1">
                        <w:r w:rsidRPr="000E6A9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7" w:history="1">
                        <w:r w:rsidRPr="000E6A9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8" w:history="1">
                        <w:r w:rsidRPr="000E6A9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39" w:history="1">
                        <w:r w:rsidRPr="000E6A9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40" w:history="1">
                        <w:r w:rsidRPr="000E6A9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C011AF" w:rsidRDefault="00C011AF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8656441" w:history="1">
                        <w:r w:rsidRPr="000E6A9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_Toc18656441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C011AF" w:rsidP="00C27B5D">
            <w:pPr>
              <w:pStyle w:val="Heading1"/>
              <w:outlineLvl w:val="0"/>
            </w:pPr>
            <w:bookmarkStart w:id="0" w:name="_Toc18656427"/>
            <w:r>
              <w:t>Description</w:t>
            </w:r>
            <w:bookmarkEnd w:id="0"/>
          </w:p>
          <w:p w:rsidR="00F448BC" w:rsidRPr="00E65D6E" w:rsidRDefault="00C011AF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C011AF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8656428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C011AF" w:rsidP="00FF408C">
            <w:pPr>
              <w:pStyle w:val="Heading1"/>
              <w:outlineLvl w:val="0"/>
            </w:pPr>
            <w:bookmarkStart w:id="5" w:name="_Toc18656429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C011AF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IN" w:eastAsia="en-IN"/>
                          </w:rPr>
                          <w:drawing>
                            <wp:inline distT="0" distB="0" distL="0" distR="0">
                              <wp:extent cx="5349240" cy="278130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1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C011AF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Thigh540540_Aluminium</w:t>
                  </w:r>
                </w:p>
                <w:p w:rsidR="00C16188" w:rsidRDefault="00C011AF" w:rsidP="00C011AF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C011AF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C011AF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C011AF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:rsidR="004B3022" w:rsidRPr="0044448A" w:rsidRDefault="00C011AF" w:rsidP="0044448A">
                  <w:pPr>
                    <w:jc w:val="center"/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562735" cy="812800"/>
                        <wp:effectExtent l="0" t="0" r="0" b="635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Mass:0.0918867 kg</w:t>
                  </w:r>
                </w:p>
                <w:p w:rsidR="00C011AF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Volume:3.40321e-005 m^3</w:t>
                  </w:r>
                </w:p>
                <w:p w:rsidR="00C011AF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Density:2700 kg/m^3</w:t>
                  </w:r>
                </w:p>
                <w:p w:rsidR="00C011AF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Weight:0.900489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E:\dTrans\Rev_humanoidDesign\Mod_humanoidDesign\final\Thigh540540_Aluminium.SLDPRT</w:t>
                  </w:r>
                </w:p>
                <w:p w:rsidR="00C16188" w:rsidRPr="0044448A" w:rsidRDefault="00C011A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06 09:23:12 2019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C011AF" w:rsidP="00B35001">
            <w:pPr>
              <w:pStyle w:val="Heading1"/>
              <w:outlineLvl w:val="0"/>
            </w:pPr>
            <w:bookmarkStart w:id="6" w:name="_Toc1865643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577"/>
              <w:gridCol w:w="617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C011AF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(E:\dTrans\Rev_humanoidDesign\Mod_humanoidDesign\final)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C011AF" w:rsidP="000A7C6B">
            <w:pPr>
              <w:pStyle w:val="Heading1"/>
              <w:outlineLvl w:val="0"/>
            </w:pPr>
            <w:bookmarkStart w:id="7" w:name="_Toc1865643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C011AF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C011A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C011A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C011AF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865643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C011AF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C011A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C011A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C011AF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IN" w:eastAsia="en-IN"/>
                    </w:rPr>
                    <w:drawing>
                      <wp:inline distT="0" distB="0" distL="0" distR="0">
                        <wp:extent cx="1904365" cy="989965"/>
                        <wp:effectExtent l="0" t="0" r="635" b="63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6061-O (SS)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6.20528e+007 N/m^2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1.25e+008 N/m^2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6.9e+010 N/m^2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2700 kg/m^3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2.6e+010 N/m^2</w:t>
                        </w:r>
                      </w:p>
                    </w:tc>
                  </w:tr>
                  <w:tr w:rsidR="00C011A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011AF" w:rsidRDefault="00C011A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1(Fillet2)(Thigh540540_Aluminium)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C011AF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C011AF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8656433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C011AF" w:rsidTr="0052542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C011AF" w:rsidRPr="004E282D" w:rsidRDefault="00C011A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C011AF" w:rsidRPr="004E282D" w:rsidRDefault="00C011A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C011AF" w:rsidRPr="004E282D" w:rsidRDefault="00C011A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C011AF" w:rsidTr="00140A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C011AF" w:rsidRPr="00AD5FBA" w:rsidRDefault="00C011A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C011AF" w:rsidRPr="006208CB" w:rsidRDefault="00C011A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IN" w:eastAsia="en-IN"/>
                    </w:rPr>
                    <w:drawing>
                      <wp:inline distT="0" distB="0" distL="0" distR="0">
                        <wp:extent cx="1772285" cy="92138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1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C011A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C011AF" w:rsidRPr="00BE6656" w:rsidRDefault="00C011AF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C011AF" w:rsidRPr="00154A1A" w:rsidRDefault="00C011A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12 face(s)</w:t>
                        </w:r>
                      </w:p>
                    </w:tc>
                  </w:tr>
                  <w:tr w:rsidR="00C011A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C011AF" w:rsidRDefault="00C011A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C011AF" w:rsidRDefault="00C011A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C011AF" w:rsidRPr="004C6DEB" w:rsidRDefault="00C011AF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C011AF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0.00878525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-233.364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0.0480728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233.364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C011A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C011A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C011AF" w:rsidTr="00AD6DB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C011AF" w:rsidRPr="004E282D" w:rsidRDefault="00C011A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C011AF" w:rsidRPr="004E282D" w:rsidRDefault="00C011A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C011AF" w:rsidRPr="004E282D" w:rsidRDefault="00C011A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C011AF" w:rsidTr="00F800E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C011AF" w:rsidRPr="00F42DD1" w:rsidRDefault="00C011A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C011AF" w:rsidRPr="006208CB" w:rsidRDefault="00C011A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n-IN" w:eastAsia="en-IN"/>
                    </w:rPr>
                    <w:drawing>
                      <wp:inline distT="0" distB="0" distL="0" distR="0">
                        <wp:extent cx="1907540" cy="99187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1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C011A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C011AF" w:rsidRPr="00BE6656" w:rsidRDefault="00C011AF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C011AF" w:rsidRPr="00B77EA3" w:rsidRDefault="00C011A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12 face(s)</w:t>
                        </w:r>
                      </w:p>
                    </w:tc>
                  </w:tr>
                  <w:tr w:rsidR="00C011A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C011AF" w:rsidRDefault="00C011A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C011AF" w:rsidRDefault="00C011A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C011A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C011AF" w:rsidRDefault="00C011A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C011AF" w:rsidRDefault="00C011A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1000 N</w:t>
                        </w:r>
                      </w:p>
                    </w:tc>
                  </w:tr>
                </w:tbl>
                <w:p w:rsidR="00C011AF" w:rsidRDefault="00C011A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18656434"/>
            <w:r w:rsidR="00C011AF">
              <w:t>Connector Definitions</w:t>
            </w:r>
            <w:bookmarkEnd w:id="13"/>
          </w:p>
          <w:p w:rsidR="00132707" w:rsidRDefault="00C011AF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C011AF" w:rsidP="000A7C6B">
            <w:pPr>
              <w:pStyle w:val="Heading1"/>
              <w:outlineLvl w:val="0"/>
            </w:pPr>
            <w:bookmarkStart w:id="14" w:name="_Toc18656435"/>
            <w:r>
              <w:t>Contact Information</w:t>
            </w:r>
            <w:bookmarkEnd w:id="14"/>
          </w:p>
          <w:p w:rsidR="00104BD8" w:rsidRDefault="00C011AF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C011AF" w:rsidP="000A7C6B">
            <w:pPr>
              <w:pStyle w:val="Heading1"/>
              <w:outlineLvl w:val="0"/>
            </w:pPr>
            <w:bookmarkStart w:id="15" w:name="_Toc1865643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C011AF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3.24174 mm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0.162087 mm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C011AF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C011AF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16625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8284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11.243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97.3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0.0724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C011A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C011A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C011AF" w:rsidRDefault="00C011A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C011AF" w:rsidP="00D803B1">
                  <w:pPr>
                    <w:jc w:val="center"/>
                  </w:pPr>
                  <w:r>
                    <w:rPr>
                      <w:noProof/>
                      <w:lang w:val="en-IN" w:eastAsia="en-IN"/>
                    </w:rPr>
                    <w:lastRenderedPageBreak/>
                    <w:drawing>
                      <wp:inline distT="0" distB="0" distL="0" distR="0">
                        <wp:extent cx="6711315" cy="348996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89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C011AF" w:rsidP="000A7C6B">
            <w:pPr>
              <w:pStyle w:val="Heading1"/>
              <w:outlineLvl w:val="0"/>
            </w:pPr>
            <w:bookmarkStart w:id="16" w:name="_Toc18656437"/>
            <w:r>
              <w:t>Sensor Details</w:t>
            </w:r>
            <w:bookmarkEnd w:id="16"/>
          </w:p>
          <w:p w:rsidR="002C53F9" w:rsidRPr="00F077CB" w:rsidRDefault="00C011AF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C011AF" w:rsidP="000A7C6B">
            <w:pPr>
              <w:pStyle w:val="Heading1"/>
              <w:outlineLvl w:val="0"/>
            </w:pPr>
            <w:bookmarkStart w:id="17" w:name="_Toc18656438"/>
            <w:r>
              <w:t>Resultant Forces</w:t>
            </w:r>
            <w:bookmarkEnd w:id="17"/>
          </w:p>
          <w:p w:rsidR="005F5B79" w:rsidRPr="000B04D4" w:rsidRDefault="00C011AF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0.00878525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-233.364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0.0480728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233.364</w:t>
                  </w:r>
                </w:p>
              </w:tc>
            </w:tr>
          </w:tbl>
          <w:p w:rsidR="005F5B79" w:rsidRPr="000B04D4" w:rsidRDefault="00C011AF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C011A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C011A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C011AF" w:rsidRDefault="00C011AF" w:rsidP="00C011AF">
            <w:pPr>
              <w:pStyle w:val="Heading1"/>
            </w:pPr>
            <w:bookmarkStart w:id="21" w:name="_Toc18656439"/>
            <w:r>
              <w:t>Beams</w:t>
            </w:r>
            <w:bookmarkEnd w:id="21"/>
          </w:p>
          <w:p w:rsidR="00EC2432" w:rsidRDefault="00C011AF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C011AF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8656440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2"/>
              <w:gridCol w:w="3124"/>
              <w:gridCol w:w="2345"/>
              <w:gridCol w:w="2763"/>
            </w:tblGrid>
            <w:tr w:rsidR="00C011AF" w:rsidTr="00580A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11AF" w:rsidTr="00580A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112208 N/m^2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2.60977e+008 N/m^2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16106</w:t>
                  </w:r>
                </w:p>
              </w:tc>
            </w:tr>
            <w:tr w:rsidR="00C011AF" w:rsidTr="00580A7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C011A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IN" w:eastAsia="en-IN"/>
                    </w:rPr>
                    <w:drawing>
                      <wp:inline distT="0" distB="0" distL="0" distR="0">
                        <wp:extent cx="6858000" cy="356616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11AF" w:rsidRPr="004D2956" w:rsidRDefault="00C011AF" w:rsidP="00C011A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Thigh540540_Aluminium-Static 1-Stress-Stress1</w:t>
                  </w:r>
                </w:p>
              </w:tc>
            </w:tr>
          </w:tbl>
          <w:p w:rsidR="00C011AF" w:rsidRDefault="00C011A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C011AF" w:rsidTr="00580A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11AF" w:rsidTr="00580A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2.26677 mm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11924</w:t>
                  </w:r>
                </w:p>
              </w:tc>
            </w:tr>
            <w:tr w:rsidR="00C011AF" w:rsidTr="00580A7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C011A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IN" w:eastAsia="en-IN"/>
                    </w:rPr>
                    <w:lastRenderedPageBreak/>
                    <w:drawing>
                      <wp:inline distT="0" distB="0" distL="0" distR="0">
                        <wp:extent cx="6858000" cy="356616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11AF" w:rsidRPr="004D2956" w:rsidRDefault="00C011AF" w:rsidP="00C011A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Thigh540540_Aluminium-Static 1-Displacement-Displacement1</w:t>
                  </w:r>
                </w:p>
              </w:tc>
            </w:tr>
          </w:tbl>
          <w:p w:rsidR="00C011AF" w:rsidRDefault="00C011A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3327"/>
              <w:gridCol w:w="2455"/>
              <w:gridCol w:w="2526"/>
            </w:tblGrid>
            <w:tr w:rsidR="00C011AF" w:rsidTr="00580A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C011AF" w:rsidTr="00580A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2.71239e-006 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8090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0.00259391 </w:t>
                  </w:r>
                </w:p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537</w:t>
                  </w:r>
                </w:p>
              </w:tc>
            </w:tr>
            <w:tr w:rsidR="00C011AF" w:rsidTr="00580A7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C011A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IN" w:eastAsia="en-IN"/>
                    </w:rPr>
                    <w:drawing>
                      <wp:inline distT="0" distB="0" distL="0" distR="0">
                        <wp:extent cx="6858000" cy="356616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11AF" w:rsidRPr="004D2956" w:rsidRDefault="00C011AF" w:rsidP="00C011A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Thigh540540_Aluminium-Static 1-Strain-Strain1</w:t>
                  </w:r>
                </w:p>
              </w:tc>
            </w:tr>
          </w:tbl>
          <w:p w:rsidR="00C011AF" w:rsidRDefault="00C011A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C011AF" w:rsidTr="005D0A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011AF" w:rsidRDefault="00C011AF" w:rsidP="00C011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C011AF" w:rsidTr="005863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C011AF" w:rsidRPr="004D2956" w:rsidRDefault="00C011AF" w:rsidP="00C011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C011AF" w:rsidTr="00580A7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011AF" w:rsidRDefault="00C011AF" w:rsidP="00C011A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IN" w:eastAsia="en-IN"/>
                    </w:rPr>
                    <w:drawing>
                      <wp:inline distT="0" distB="0" distL="0" distR="0">
                        <wp:extent cx="6858000" cy="356616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11AF" w:rsidRPr="004D2956" w:rsidRDefault="00C011AF" w:rsidP="00C011A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Thigh540540_Aluminium-Static 1-Displacement-Displacement1{1}</w:t>
                  </w:r>
                </w:p>
              </w:tc>
            </w:tr>
          </w:tbl>
          <w:p w:rsidR="00C011AF" w:rsidRPr="000B04D4" w:rsidRDefault="00C011AF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C011AF" w:rsidP="00C011AF">
            <w:pPr>
              <w:pStyle w:val="Heading1"/>
            </w:pPr>
            <w:bookmarkStart w:id="26" w:name="_Toc18656441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C011AF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1AF" w:rsidRDefault="00C011AF" w:rsidP="00F25CD7">
      <w:pPr>
        <w:spacing w:after="0" w:line="240" w:lineRule="auto"/>
      </w:pPr>
      <w:r>
        <w:separator/>
      </w:r>
    </w:p>
  </w:endnote>
  <w:endnote w:type="continuationSeparator" w:id="0">
    <w:p w:rsidR="00C011AF" w:rsidRDefault="00C011A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IN" w:eastAsia="en-IN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C011A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C011AF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Thigh540540_Aluminium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11AF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IN" w:eastAsia="en-IN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C011AF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C011AF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Thigh540540_Aluminium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11AF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1AF" w:rsidRDefault="00C011AF" w:rsidP="00F25CD7">
      <w:pPr>
        <w:spacing w:after="0" w:line="240" w:lineRule="auto"/>
      </w:pPr>
      <w:r>
        <w:separator/>
      </w:r>
    </w:p>
  </w:footnote>
  <w:footnote w:type="continuationSeparator" w:id="0">
    <w:p w:rsidR="00C011AF" w:rsidRDefault="00C011AF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1AF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1AF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E072CF-CFB3-4945-885C-7EC9E972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B7EDC-AF0B-488E-B64E-06BEF55F4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10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KATLA MRUDUL</dc:creator>
  <cp:lastModifiedBy>KATLA MRUDUL</cp:lastModifiedBy>
  <cp:revision>1</cp:revision>
  <dcterms:created xsi:type="dcterms:W3CDTF">2019-09-06T04:29:00Z</dcterms:created>
  <dcterms:modified xsi:type="dcterms:W3CDTF">2019-09-06T04:30:00Z</dcterms:modified>
</cp:coreProperties>
</file>